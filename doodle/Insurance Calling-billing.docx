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:rsidR="005854DB" w:rsidRPr="005854DB" w:rsidRDefault="00292E03" w:rsidP="001935B1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EEFEF69BA792443D9958A4A16455C867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1935B1">
                  <w:t>Insurance Calling</w:t>
                </w:r>
              </w:sdtContent>
            </w:sdt>
          </w:p>
        </w:tc>
      </w:tr>
      <w:tr w:rsidR="005854DB" w:rsidRPr="0092125E" w:rsidTr="005854DB">
        <w:trPr>
          <w:trHeight w:val="144"/>
        </w:trPr>
        <w:tc>
          <w:tcPr>
            <w:tcW w:w="1440" w:type="dxa"/>
            <w:shd w:val="clear" w:color="auto" w:fill="auto"/>
          </w:tcPr>
          <w:p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452AA1C562324944BCFA0276DB3C8B24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:rsidR="005854DB" w:rsidRPr="005854DB" w:rsidRDefault="001935B1" w:rsidP="001935B1">
                <w:pPr>
                  <w:pStyle w:val="Subtitle"/>
                </w:pPr>
                <w:proofErr w:type="spellStart"/>
                <w:r>
                  <w:t>DooDle.Ai</w:t>
                </w:r>
                <w:proofErr w:type="spellEnd"/>
              </w:p>
            </w:sdtContent>
          </w:sdt>
        </w:tc>
      </w:tr>
    </w:tbl>
    <w:bookmarkEnd w:id="0"/>
    <w:p w:rsidR="00BD0C60" w:rsidRDefault="00CF3453" w:rsidP="005854DB">
      <w:pPr>
        <w:pStyle w:val="Heading1"/>
      </w:pPr>
      <w:r>
        <w:t>Premium Plan</w:t>
      </w:r>
    </w:p>
    <w:tbl>
      <w:tblPr>
        <w:tblStyle w:val="GridTable4-Accent4"/>
        <w:tblW w:w="0" w:type="auto"/>
        <w:tblLayout w:type="fixed"/>
        <w:tblLook w:val="0620" w:firstRow="1" w:lastRow="0" w:firstColumn="0" w:lastColumn="0" w:noHBand="1" w:noVBand="1"/>
      </w:tblPr>
      <w:tblGrid>
        <w:gridCol w:w="450"/>
        <w:gridCol w:w="3661"/>
      </w:tblGrid>
      <w:tr w:rsidR="00685B4E" w:rsidTr="003929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</w:trPr>
        <w:tc>
          <w:tcPr>
            <w:tcW w:w="450" w:type="dxa"/>
          </w:tcPr>
          <w:p w:rsidR="00685B4E" w:rsidRPr="00A67285" w:rsidRDefault="00685B4E" w:rsidP="00784AB5">
            <w:pPr>
              <w:pStyle w:val="Checkbox"/>
            </w:pPr>
          </w:p>
        </w:tc>
        <w:tc>
          <w:tcPr>
            <w:tcW w:w="3661" w:type="dxa"/>
          </w:tcPr>
          <w:p w:rsidR="00685B4E" w:rsidRPr="003929A6" w:rsidRDefault="003929A6" w:rsidP="001935B1">
            <w:pPr>
              <w:pStyle w:val="ListNumber"/>
              <w:numPr>
                <w:ilvl w:val="0"/>
                <w:numId w:val="0"/>
              </w:numPr>
            </w:pPr>
            <w:r w:rsidRPr="003929A6">
              <w:rPr>
                <w:color w:val="FFFFFF" w:themeColor="background1"/>
              </w:rPr>
              <w:t>One month</w:t>
            </w:r>
          </w:p>
        </w:tc>
      </w:tr>
      <w:tr w:rsidR="003929A6" w:rsidTr="003929A6">
        <w:trPr>
          <w:trHeight w:val="297"/>
        </w:trPr>
        <w:tc>
          <w:tcPr>
            <w:tcW w:w="450" w:type="dxa"/>
          </w:tcPr>
          <w:p w:rsidR="003929A6" w:rsidRPr="00A67285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366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Calls: 100</w:t>
            </w:r>
          </w:p>
        </w:tc>
      </w:tr>
      <w:tr w:rsidR="003929A6" w:rsidTr="003929A6">
        <w:tc>
          <w:tcPr>
            <w:tcW w:w="450" w:type="dxa"/>
          </w:tcPr>
          <w:p w:rsidR="003929A6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366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WhatsApp message: 100</w:t>
            </w:r>
          </w:p>
        </w:tc>
      </w:tr>
      <w:tr w:rsidR="003929A6" w:rsidTr="003929A6">
        <w:tc>
          <w:tcPr>
            <w:tcW w:w="450" w:type="dxa"/>
          </w:tcPr>
          <w:p w:rsidR="003929A6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366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SMS: 100</w:t>
            </w:r>
          </w:p>
        </w:tc>
      </w:tr>
      <w:tr w:rsidR="003929A6" w:rsidTr="003929A6">
        <w:tc>
          <w:tcPr>
            <w:tcW w:w="450" w:type="dxa"/>
          </w:tcPr>
          <w:p w:rsidR="003929A6" w:rsidRDefault="003929A6" w:rsidP="003929A6">
            <w:pPr>
              <w:pStyle w:val="Checkbox"/>
            </w:pPr>
          </w:p>
        </w:tc>
        <w:tc>
          <w:tcPr>
            <w:tcW w:w="366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 xml:space="preserve">Price: 500 </w:t>
            </w:r>
            <w:r w:rsidRPr="001935B1">
              <w:t>₹</w:t>
            </w:r>
          </w:p>
        </w:tc>
      </w:tr>
    </w:tbl>
    <w:tbl>
      <w:tblPr>
        <w:tblStyle w:val="GridTable4-Accent4"/>
        <w:tblpPr w:leftFromText="180" w:rightFromText="180" w:vertAnchor="text" w:horzAnchor="page" w:tblpX="6373" w:tblpY="-2186"/>
        <w:tblW w:w="0" w:type="auto"/>
        <w:tblLayout w:type="fixed"/>
        <w:tblLook w:val="0620" w:firstRow="1" w:lastRow="0" w:firstColumn="0" w:lastColumn="0" w:noHBand="1" w:noVBand="1"/>
      </w:tblPr>
      <w:tblGrid>
        <w:gridCol w:w="450"/>
        <w:gridCol w:w="3661"/>
      </w:tblGrid>
      <w:tr w:rsidR="003929A6" w:rsidTr="003929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</w:trPr>
        <w:tc>
          <w:tcPr>
            <w:tcW w:w="450" w:type="dxa"/>
          </w:tcPr>
          <w:p w:rsidR="003929A6" w:rsidRDefault="003929A6" w:rsidP="003929A6">
            <w:pPr>
              <w:pStyle w:val="Checkbox"/>
            </w:pPr>
          </w:p>
        </w:tc>
        <w:tc>
          <w:tcPr>
            <w:tcW w:w="3661" w:type="dxa"/>
          </w:tcPr>
          <w:p w:rsidR="003929A6" w:rsidRP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 w:rsidRPr="003929A6">
              <w:rPr>
                <w:color w:val="FFFFFF" w:themeColor="background1"/>
              </w:rPr>
              <w:t>One Year</w:t>
            </w:r>
          </w:p>
        </w:tc>
      </w:tr>
      <w:tr w:rsidR="003929A6" w:rsidTr="003929A6">
        <w:trPr>
          <w:trHeight w:val="297"/>
        </w:trPr>
        <w:tc>
          <w:tcPr>
            <w:tcW w:w="450" w:type="dxa"/>
          </w:tcPr>
          <w:p w:rsidR="003929A6" w:rsidRPr="00A67285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366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Calls: 1200</w:t>
            </w:r>
          </w:p>
        </w:tc>
      </w:tr>
      <w:tr w:rsidR="003929A6" w:rsidTr="003929A6">
        <w:tc>
          <w:tcPr>
            <w:tcW w:w="450" w:type="dxa"/>
          </w:tcPr>
          <w:p w:rsidR="003929A6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366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WhatsApp message: 1200</w:t>
            </w:r>
          </w:p>
        </w:tc>
      </w:tr>
      <w:tr w:rsidR="003929A6" w:rsidTr="003929A6">
        <w:tc>
          <w:tcPr>
            <w:tcW w:w="450" w:type="dxa"/>
          </w:tcPr>
          <w:p w:rsidR="003929A6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366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SMS: 1200</w:t>
            </w:r>
          </w:p>
        </w:tc>
      </w:tr>
      <w:tr w:rsidR="003929A6" w:rsidTr="003929A6">
        <w:tc>
          <w:tcPr>
            <w:tcW w:w="450" w:type="dxa"/>
          </w:tcPr>
          <w:p w:rsidR="003929A6" w:rsidRDefault="003929A6" w:rsidP="003929A6">
            <w:pPr>
              <w:pStyle w:val="Checkbox"/>
            </w:pPr>
          </w:p>
        </w:tc>
        <w:tc>
          <w:tcPr>
            <w:tcW w:w="366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 xml:space="preserve">Price: 5000 </w:t>
            </w:r>
            <w:r w:rsidRPr="001935B1">
              <w:t>₹</w:t>
            </w:r>
          </w:p>
        </w:tc>
      </w:tr>
    </w:tbl>
    <w:p w:rsidR="001935B1" w:rsidRDefault="00CF3453" w:rsidP="001935B1">
      <w:pPr>
        <w:pStyle w:val="Heading1"/>
      </w:pPr>
      <w:r>
        <w:rPr>
          <w:noProof/>
          <w:lang w:val="en-IN" w:eastAsia="en-IN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7B188093" wp14:editId="760984E7">
                <wp:simplePos x="0" y="0"/>
                <wp:positionH relativeFrom="margin">
                  <wp:align>left</wp:align>
                </wp:positionH>
                <wp:positionV relativeFrom="paragraph">
                  <wp:posOffset>3488690</wp:posOffset>
                </wp:positionV>
                <wp:extent cx="347472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A68" w:rsidRDefault="001E2A68">
                            <w:pPr>
                              <w:pBdr>
                                <w:top w:val="single" w:sz="24" w:space="8" w:color="F0CDA1" w:themeColor="accent1"/>
                                <w:bottom w:val="single" w:sz="24" w:space="8" w:color="F0CDA1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DooDle.AI</w:t>
                            </w:r>
                          </w:p>
                          <w:p w:rsidR="001E2A68" w:rsidRDefault="00292E03">
                            <w:pPr>
                              <w:pBdr>
                                <w:top w:val="single" w:sz="24" w:space="8" w:color="F0CDA1" w:themeColor="accent1"/>
                                <w:bottom w:val="single" w:sz="24" w:space="8" w:color="F0CDA1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1" w:history="1">
                              <w:r w:rsidR="001E2A68" w:rsidRPr="0060710D">
                                <w:rPr>
                                  <w:rStyle w:val="Hyperlink"/>
                                  <w:i/>
                                  <w:iCs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www.doodle-ai.com</w:t>
                              </w:r>
                            </w:hyperlink>
                          </w:p>
                          <w:p w:rsidR="001E2A68" w:rsidRDefault="001E2A68">
                            <w:pPr>
                              <w:pBdr>
                                <w:top w:val="single" w:sz="24" w:space="8" w:color="F0CDA1" w:themeColor="accent1"/>
                                <w:bottom w:val="single" w:sz="24" w:space="8" w:color="F0CDA1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Call: +91 9447838962</w:t>
                            </w:r>
                          </w:p>
                          <w:p w:rsidR="001E2A68" w:rsidRPr="001E2A68" w:rsidRDefault="001E2A68">
                            <w:pPr>
                              <w:pBdr>
                                <w:top w:val="single" w:sz="24" w:space="8" w:color="F0CDA1" w:themeColor="accent1"/>
                                <w:bottom w:val="single" w:sz="24" w:space="8" w:color="F0CDA1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Mail: contact.doodleai@gmail.com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18809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74.7pt;width:273.6pt;height:110.55pt;z-index:251659264;visibility:visible;mso-wrap-style:square;mso-width-percent:585;mso-height-percent:200;mso-wrap-distance-left:9pt;mso-wrap-distance-top:7.2pt;mso-wrap-distance-right:9pt;mso-wrap-distance-bottom:7.2pt;mso-position-horizontal:left;mso-position-horizontal-relative:margin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" filled="f" stroked="f">
                <v:textbox style="mso-fit-shape-to-text:t">
                  <w:txbxContent>
                    <w:p w:rsidR="001E2A68" w:rsidRDefault="001E2A68">
                      <w:pPr>
                        <w:pBdr>
                          <w:top w:val="single" w:sz="24" w:space="8" w:color="F0CDA1" w:themeColor="accent1"/>
                          <w:bottom w:val="single" w:sz="24" w:space="8" w:color="F0CDA1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color w:val="000000" w:themeColor="text1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DooDle.AI</w:t>
                      </w:r>
                    </w:p>
                    <w:p w:rsidR="001E2A68" w:rsidRDefault="00292E03">
                      <w:pPr>
                        <w:pBdr>
                          <w:top w:val="single" w:sz="24" w:space="8" w:color="F0CDA1" w:themeColor="accent1"/>
                          <w:bottom w:val="single" w:sz="24" w:space="8" w:color="F0CDA1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2" w:history="1">
                        <w:r w:rsidR="001E2A68" w:rsidRPr="0060710D">
                          <w:rPr>
                            <w:rStyle w:val="Hyperlink"/>
                            <w:i/>
                            <w:iCs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www.doodle-ai.com</w:t>
                        </w:r>
                      </w:hyperlink>
                    </w:p>
                    <w:p w:rsidR="001E2A68" w:rsidRDefault="001E2A68">
                      <w:pPr>
                        <w:pBdr>
                          <w:top w:val="single" w:sz="24" w:space="8" w:color="F0CDA1" w:themeColor="accent1"/>
                          <w:bottom w:val="single" w:sz="24" w:space="8" w:color="F0CDA1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color w:val="000000" w:themeColor="text1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Call: +91 9447838962</w:t>
                      </w:r>
                    </w:p>
                    <w:p w:rsidR="001E2A68" w:rsidRPr="001E2A68" w:rsidRDefault="001E2A68">
                      <w:pPr>
                        <w:pBdr>
                          <w:top w:val="single" w:sz="24" w:space="8" w:color="F0CDA1" w:themeColor="accent1"/>
                          <w:bottom w:val="single" w:sz="24" w:space="8" w:color="F0CDA1" w:themeColor="accent1"/>
                        </w:pBdr>
                        <w:spacing w:after="0"/>
                        <w:rPr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Mail: contact.doodleai@gmail.com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929A6">
        <w:t xml:space="preserve"> </w:t>
      </w:r>
      <w:r w:rsidR="001935B1">
        <w:t>Full Product</w:t>
      </w:r>
    </w:p>
    <w:tbl>
      <w:tblPr>
        <w:tblStyle w:val="GridTable4-Accent4"/>
        <w:tblW w:w="0" w:type="auto"/>
        <w:tblLayout w:type="fixed"/>
        <w:tblLook w:val="0620" w:firstRow="1" w:lastRow="0" w:firstColumn="0" w:lastColumn="0" w:noHBand="1" w:noVBand="1"/>
      </w:tblPr>
      <w:tblGrid>
        <w:gridCol w:w="450"/>
        <w:gridCol w:w="8901"/>
      </w:tblGrid>
      <w:tr w:rsidR="001935B1" w:rsidTr="00CF3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</w:trPr>
        <w:tc>
          <w:tcPr>
            <w:tcW w:w="450" w:type="dxa"/>
          </w:tcPr>
          <w:p w:rsidR="001935B1" w:rsidRPr="00A67285" w:rsidRDefault="001935B1" w:rsidP="00217EC1">
            <w:pPr>
              <w:pStyle w:val="Checkbox"/>
            </w:pPr>
          </w:p>
        </w:tc>
        <w:tc>
          <w:tcPr>
            <w:tcW w:w="8901" w:type="dxa"/>
          </w:tcPr>
          <w:p w:rsidR="001935B1" w:rsidRPr="003929A6" w:rsidRDefault="003929A6" w:rsidP="001935B1">
            <w:pPr>
              <w:pStyle w:val="ListNumber"/>
              <w:numPr>
                <w:ilvl w:val="0"/>
                <w:numId w:val="0"/>
              </w:numPr>
            </w:pPr>
            <w:r w:rsidRPr="003929A6">
              <w:rPr>
                <w:color w:val="FFFFFF" w:themeColor="background1"/>
              </w:rPr>
              <w:t>Full Product</w:t>
            </w:r>
          </w:p>
        </w:tc>
      </w:tr>
      <w:tr w:rsidR="003929A6" w:rsidTr="00CF3453">
        <w:trPr>
          <w:trHeight w:val="297"/>
        </w:trPr>
        <w:tc>
          <w:tcPr>
            <w:tcW w:w="450" w:type="dxa"/>
          </w:tcPr>
          <w:p w:rsidR="003929A6" w:rsidRPr="00A67285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890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Calls: unlimited (for first year)</w:t>
            </w:r>
          </w:p>
        </w:tc>
      </w:tr>
      <w:tr w:rsidR="003929A6" w:rsidTr="00CF3453">
        <w:tc>
          <w:tcPr>
            <w:tcW w:w="450" w:type="dxa"/>
          </w:tcPr>
          <w:p w:rsidR="003929A6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890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Calling price: charges only for calling (after first year)</w:t>
            </w:r>
          </w:p>
        </w:tc>
      </w:tr>
      <w:tr w:rsidR="003929A6" w:rsidTr="00CF3453">
        <w:tc>
          <w:tcPr>
            <w:tcW w:w="450" w:type="dxa"/>
          </w:tcPr>
          <w:p w:rsidR="003929A6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890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WhatsApp message</w:t>
            </w:r>
            <w:r>
              <w:t xml:space="preserve">: </w:t>
            </w:r>
            <w:r>
              <w:t>unlimited (for first year)</w:t>
            </w:r>
          </w:p>
        </w:tc>
      </w:tr>
      <w:tr w:rsidR="003929A6" w:rsidTr="00CF3453">
        <w:tc>
          <w:tcPr>
            <w:tcW w:w="450" w:type="dxa"/>
          </w:tcPr>
          <w:p w:rsidR="003929A6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890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WhatsApp message</w:t>
            </w:r>
            <w:r>
              <w:t xml:space="preserve"> price: charges only for messaging</w:t>
            </w:r>
            <w:r>
              <w:t xml:space="preserve"> (after first year)</w:t>
            </w:r>
          </w:p>
        </w:tc>
      </w:tr>
      <w:tr w:rsidR="003929A6" w:rsidTr="00CF3453">
        <w:tc>
          <w:tcPr>
            <w:tcW w:w="450" w:type="dxa"/>
          </w:tcPr>
          <w:p w:rsidR="003929A6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890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SMS: unlimited (for first year)</w:t>
            </w:r>
          </w:p>
        </w:tc>
      </w:tr>
      <w:tr w:rsidR="003929A6" w:rsidTr="00CF3453">
        <w:tc>
          <w:tcPr>
            <w:tcW w:w="450" w:type="dxa"/>
          </w:tcPr>
          <w:p w:rsidR="003929A6" w:rsidRDefault="003929A6" w:rsidP="003929A6">
            <w:pPr>
              <w:pStyle w:val="Checkbox"/>
            </w:pPr>
            <w:r>
              <w:sym w:font="Wingdings 2" w:char="F050"/>
            </w:r>
          </w:p>
        </w:tc>
        <w:tc>
          <w:tcPr>
            <w:tcW w:w="890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>SMS</w:t>
            </w:r>
            <w:r>
              <w:t xml:space="preserve"> price: charges only for </w:t>
            </w:r>
            <w:r>
              <w:t>messaging (after first year)</w:t>
            </w:r>
          </w:p>
        </w:tc>
      </w:tr>
      <w:tr w:rsidR="003929A6" w:rsidTr="00CF3453">
        <w:tc>
          <w:tcPr>
            <w:tcW w:w="450" w:type="dxa"/>
          </w:tcPr>
          <w:p w:rsidR="003929A6" w:rsidRDefault="003929A6" w:rsidP="003929A6">
            <w:pPr>
              <w:pStyle w:val="Checkbox"/>
            </w:pPr>
          </w:p>
        </w:tc>
        <w:tc>
          <w:tcPr>
            <w:tcW w:w="890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 xml:space="preserve">Hosting price: 600 </w:t>
            </w:r>
            <w:r w:rsidR="00CF3453" w:rsidRPr="001935B1">
              <w:t>₹</w:t>
            </w:r>
            <w:r w:rsidR="00CF3453">
              <w:t xml:space="preserve"> </w:t>
            </w:r>
            <w:r>
              <w:t>per year (free for first year)</w:t>
            </w:r>
          </w:p>
        </w:tc>
      </w:tr>
      <w:tr w:rsidR="003929A6" w:rsidTr="00CF3453">
        <w:tc>
          <w:tcPr>
            <w:tcW w:w="450" w:type="dxa"/>
          </w:tcPr>
          <w:p w:rsidR="003929A6" w:rsidRDefault="003929A6" w:rsidP="003929A6">
            <w:pPr>
              <w:pStyle w:val="Checkbox"/>
            </w:pPr>
          </w:p>
        </w:tc>
        <w:tc>
          <w:tcPr>
            <w:tcW w:w="8901" w:type="dxa"/>
          </w:tcPr>
          <w:p w:rsidR="003929A6" w:rsidRDefault="003929A6" w:rsidP="003929A6">
            <w:pPr>
              <w:pStyle w:val="ListNumber"/>
              <w:numPr>
                <w:ilvl w:val="0"/>
                <w:numId w:val="0"/>
              </w:numPr>
            </w:pPr>
            <w:r>
              <w:t xml:space="preserve">Software price: 16000 </w:t>
            </w:r>
            <w:r w:rsidRPr="001935B1">
              <w:t>₹</w:t>
            </w:r>
            <w:bookmarkStart w:id="1" w:name="_GoBack"/>
            <w:bookmarkEnd w:id="1"/>
          </w:p>
        </w:tc>
      </w:tr>
    </w:tbl>
    <w:p w:rsidR="00685B4E" w:rsidRPr="005854DB" w:rsidRDefault="00685B4E" w:rsidP="00CF3453"/>
    <w:sectPr w:rsidR="00685B4E" w:rsidRPr="005854DB" w:rsidSect="00A67285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E03" w:rsidRDefault="00292E03" w:rsidP="005A20E2">
      <w:pPr>
        <w:spacing w:after="0"/>
      </w:pPr>
      <w:r>
        <w:separator/>
      </w:r>
    </w:p>
    <w:p w:rsidR="00292E03" w:rsidRDefault="00292E03"/>
    <w:p w:rsidR="00292E03" w:rsidRDefault="00292E03" w:rsidP="009B4773"/>
    <w:p w:rsidR="00292E03" w:rsidRDefault="00292E03" w:rsidP="00513832"/>
  </w:endnote>
  <w:endnote w:type="continuationSeparator" w:id="0">
    <w:p w:rsidR="00292E03" w:rsidRDefault="00292E03" w:rsidP="005A20E2">
      <w:pPr>
        <w:spacing w:after="0"/>
      </w:pPr>
      <w:r>
        <w:continuationSeparator/>
      </w:r>
    </w:p>
    <w:p w:rsidR="00292E03" w:rsidRDefault="00292E03"/>
    <w:p w:rsidR="00292E03" w:rsidRDefault="00292E03" w:rsidP="009B4773"/>
    <w:p w:rsidR="00292E03" w:rsidRDefault="00292E03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="00BF3759">
      <w:rPr>
        <w:noProof/>
      </w:rPr>
      <w:t>2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="00BF3759">
      <w:rPr>
        <w:noProof/>
      </w:rPr>
      <w:t>1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E03" w:rsidRDefault="00292E03" w:rsidP="005A20E2">
      <w:pPr>
        <w:spacing w:after="0"/>
      </w:pPr>
      <w:r>
        <w:separator/>
      </w:r>
    </w:p>
    <w:p w:rsidR="00292E03" w:rsidRDefault="00292E03"/>
    <w:p w:rsidR="00292E03" w:rsidRDefault="00292E03" w:rsidP="009B4773"/>
    <w:p w:rsidR="00292E03" w:rsidRDefault="00292E03" w:rsidP="00513832"/>
  </w:footnote>
  <w:footnote w:type="continuationSeparator" w:id="0">
    <w:p w:rsidR="00292E03" w:rsidRDefault="00292E03" w:rsidP="005A20E2">
      <w:pPr>
        <w:spacing w:after="0"/>
      </w:pPr>
      <w:r>
        <w:continuationSeparator/>
      </w:r>
    </w:p>
    <w:p w:rsidR="00292E03" w:rsidRDefault="00292E03"/>
    <w:p w:rsidR="00292E03" w:rsidRDefault="00292E03" w:rsidP="009B4773"/>
    <w:p w:rsidR="00292E03" w:rsidRDefault="00292E03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39D2" w:rsidRPr="003639D2" w:rsidRDefault="00292E03" w:rsidP="003639D2">
    <w:pPr>
      <w:pStyle w:val="Header1"/>
    </w:pPr>
    <w:sdt>
      <w:sdtPr>
        <w:alias w:val="Title"/>
        <w:tag w:val=""/>
        <w:id w:val="-611985797"/>
        <w:placeholder>
          <w:docPart w:val="8F2B283A89BF4538905374260413BED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1935B1">
          <w:rPr>
            <w:lang w:val="en-IN"/>
          </w:rPr>
          <w:t>Insurance Calling</w:t>
        </w:r>
      </w:sdtContent>
    </w:sdt>
  </w:p>
  <w:p w:rsidR="005854DB" w:rsidRPr="005854DB" w:rsidRDefault="00292E03" w:rsidP="003D6AFD">
    <w:pPr>
      <w:pStyle w:val="Header"/>
    </w:pPr>
    <w:sdt>
      <w:sdtPr>
        <w:alias w:val="Subtitle"/>
        <w:tag w:val=""/>
        <w:id w:val="-2023313307"/>
        <w:placeholder>
          <w:docPart w:val="1C10A1FDF606472391FA844ADBD6C915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proofErr w:type="spellStart"/>
        <w:r w:rsidR="001935B1">
          <w:rPr>
            <w:lang w:val="en-IN"/>
          </w:rPr>
          <w:t>DooDle.Ai</w:t>
        </w:r>
        <w:proofErr w:type="spellEnd"/>
      </w:sdtContent>
    </w:sdt>
    <w:r w:rsidR="003D6AFD" w:rsidRPr="003D6AFD">
      <w:t xml:space="preserve"> </w:t>
    </w:r>
    <w:r w:rsidR="005854DB">
      <w:rPr>
        <w:noProof/>
        <w:lang w:val="en-IN" w:eastAsia="en-IN"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57F2DA7C" wp14:editId="1AB4999F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F2DA7C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" fillcolor="#107082" stroked="f">
              <v:fill opacity="9766f"/>
              <v:textbox inset="20mm,8mm">
                <w:txbxContent>
                  <w:p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54DB" w:rsidRDefault="005C7E0C" w:rsidP="00A67285">
    <w:pPr>
      <w:pStyle w:val="Header"/>
      <w:spacing w:after="0"/>
    </w:pPr>
    <w:r>
      <w:rPr>
        <w:noProof/>
        <w:lang w:val="en-IN" w:eastAsia="en-IN"/>
      </w:rPr>
      <w:drawing>
        <wp:anchor distT="0" distB="0" distL="114300" distR="114300" simplePos="0" relativeHeight="251698176" behindDoc="1" locked="0" layoutInCell="1" allowOverlap="1" wp14:anchorId="77EE1242" wp14:editId="35D66EC7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AE1845C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5B1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32FB4"/>
    <w:rsid w:val="00160392"/>
    <w:rsid w:val="00164319"/>
    <w:rsid w:val="001935B1"/>
    <w:rsid w:val="001A5429"/>
    <w:rsid w:val="001D1C22"/>
    <w:rsid w:val="001E11F1"/>
    <w:rsid w:val="001E1E58"/>
    <w:rsid w:val="001E2A68"/>
    <w:rsid w:val="00206719"/>
    <w:rsid w:val="00207A17"/>
    <w:rsid w:val="00240312"/>
    <w:rsid w:val="00247B17"/>
    <w:rsid w:val="00252E4A"/>
    <w:rsid w:val="002642A8"/>
    <w:rsid w:val="00292E03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29A6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3EC0"/>
    <w:rsid w:val="00495909"/>
    <w:rsid w:val="0049590E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E4E46"/>
    <w:rsid w:val="008E6F24"/>
    <w:rsid w:val="008F704C"/>
    <w:rsid w:val="0090206C"/>
    <w:rsid w:val="00902998"/>
    <w:rsid w:val="00912C1B"/>
    <w:rsid w:val="0092125E"/>
    <w:rsid w:val="00924319"/>
    <w:rsid w:val="00925B4F"/>
    <w:rsid w:val="009355C2"/>
    <w:rsid w:val="00952A7A"/>
    <w:rsid w:val="00974BF8"/>
    <w:rsid w:val="009A3B33"/>
    <w:rsid w:val="009A45A0"/>
    <w:rsid w:val="009B35B5"/>
    <w:rsid w:val="009B3A56"/>
    <w:rsid w:val="009B4773"/>
    <w:rsid w:val="009D2556"/>
    <w:rsid w:val="00A24061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5C4B"/>
    <w:rsid w:val="00B57756"/>
    <w:rsid w:val="00B57F4F"/>
    <w:rsid w:val="00B7636D"/>
    <w:rsid w:val="00B80CF1"/>
    <w:rsid w:val="00B85D38"/>
    <w:rsid w:val="00BA2A38"/>
    <w:rsid w:val="00BA31C4"/>
    <w:rsid w:val="00BB02E6"/>
    <w:rsid w:val="00BD0C60"/>
    <w:rsid w:val="00BF3759"/>
    <w:rsid w:val="00C17BCF"/>
    <w:rsid w:val="00C3246A"/>
    <w:rsid w:val="00C65564"/>
    <w:rsid w:val="00CA61D8"/>
    <w:rsid w:val="00CD1D98"/>
    <w:rsid w:val="00CF1267"/>
    <w:rsid w:val="00CF3453"/>
    <w:rsid w:val="00D13200"/>
    <w:rsid w:val="00D26769"/>
    <w:rsid w:val="00D27AF8"/>
    <w:rsid w:val="00D355BA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60840"/>
    <w:rsid w:val="00F75B86"/>
    <w:rsid w:val="00F77933"/>
    <w:rsid w:val="00F8411A"/>
    <w:rsid w:val="00FB1673"/>
    <w:rsid w:val="00FB2624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DCB49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styleId="GridTable4-Accent4">
    <w:name w:val="Grid Table 4 Accent 4"/>
    <w:basedOn w:val="TableNormal"/>
    <w:uiPriority w:val="49"/>
    <w:rsid w:val="003929A6"/>
    <w:pPr>
      <w:spacing w:after="0" w:line="240" w:lineRule="auto"/>
    </w:pPr>
    <w:tblPr>
      <w:tblStyleRowBandSize w:val="1"/>
      <w:tblStyleColBandSize w:val="1"/>
      <w:tblBorders>
        <w:top w:val="single" w:sz="4" w:space="0" w:color="5CD2FF" w:themeColor="accent4" w:themeTint="99"/>
        <w:left w:val="single" w:sz="4" w:space="0" w:color="5CD2FF" w:themeColor="accent4" w:themeTint="99"/>
        <w:bottom w:val="single" w:sz="4" w:space="0" w:color="5CD2FF" w:themeColor="accent4" w:themeTint="99"/>
        <w:right w:val="single" w:sz="4" w:space="0" w:color="5CD2FF" w:themeColor="accent4" w:themeTint="99"/>
        <w:insideH w:val="single" w:sz="4" w:space="0" w:color="5CD2FF" w:themeColor="accent4" w:themeTint="99"/>
        <w:insideV w:val="single" w:sz="4" w:space="0" w:color="5CD2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EEF" w:themeColor="accent4"/>
          <w:left w:val="single" w:sz="4" w:space="0" w:color="00AEEF" w:themeColor="accent4"/>
          <w:bottom w:val="single" w:sz="4" w:space="0" w:color="00AEEF" w:themeColor="accent4"/>
          <w:right w:val="single" w:sz="4" w:space="0" w:color="00AEEF" w:themeColor="accent4"/>
          <w:insideH w:val="nil"/>
          <w:insideV w:val="nil"/>
        </w:tcBorders>
        <w:shd w:val="clear" w:color="auto" w:fill="00AEEF" w:themeFill="accent4"/>
      </w:tcPr>
    </w:tblStylePr>
    <w:tblStylePr w:type="lastRow">
      <w:rPr>
        <w:b/>
        <w:bCs/>
      </w:rPr>
      <w:tblPr/>
      <w:tcPr>
        <w:tcBorders>
          <w:top w:val="double" w:sz="4" w:space="0" w:color="00AEE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F0FF" w:themeFill="accent4" w:themeFillTint="33"/>
      </w:tcPr>
    </w:tblStylePr>
    <w:tblStylePr w:type="band1Horz">
      <w:tblPr/>
      <w:tcPr>
        <w:shd w:val="clear" w:color="auto" w:fill="C8F0FF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://www.doodle-ai.co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doodle-ai.com" TargetMode="Externa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Y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EFEF69BA792443D9958A4A16455C8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8C5082-640A-481E-BB50-0C6200821AC4}"/>
      </w:docPartPr>
      <w:docPartBody>
        <w:p w:rsidR="004955DC" w:rsidRDefault="00917543">
          <w:pPr>
            <w:pStyle w:val="EEFEF69BA792443D9958A4A16455C867"/>
          </w:pPr>
          <w:r w:rsidRPr="003639D2">
            <w:t>OFFICE-BASED AGENCY</w:t>
          </w:r>
        </w:p>
      </w:docPartBody>
    </w:docPart>
    <w:docPart>
      <w:docPartPr>
        <w:name w:val="452AA1C562324944BCFA0276DB3C8B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1C36EB-5DDB-4078-B3B5-7D78DB32E85C}"/>
      </w:docPartPr>
      <w:docPartBody>
        <w:p w:rsidR="004955DC" w:rsidRDefault="00917543">
          <w:pPr>
            <w:pStyle w:val="452AA1C562324944BCFA0276DB3C8B24"/>
          </w:pPr>
          <w:r w:rsidRPr="003639D2">
            <w:t>Startup Checklist</w:t>
          </w:r>
        </w:p>
      </w:docPartBody>
    </w:docPart>
    <w:docPart>
      <w:docPartPr>
        <w:name w:val="8F2B283A89BF4538905374260413BE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CD87E7-6F42-4A9A-B5D7-ACB73A91C122}"/>
      </w:docPartPr>
      <w:docPartBody>
        <w:p w:rsidR="004955DC" w:rsidRDefault="00917543">
          <w:pPr>
            <w:pStyle w:val="8F2B283A89BF4538905374260413BEDC"/>
          </w:pPr>
          <w:r w:rsidRPr="00207A17">
            <w:t>Let the local or regional press know you are opening and when.</w:t>
          </w:r>
        </w:p>
      </w:docPartBody>
    </w:docPart>
    <w:docPart>
      <w:docPartPr>
        <w:name w:val="1C10A1FDF606472391FA844ADBD6C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66188-74D4-4B49-A6AD-6B2982406D1B}"/>
      </w:docPartPr>
      <w:docPartBody>
        <w:p w:rsidR="004955DC" w:rsidRDefault="00066074" w:rsidP="00066074">
          <w:pPr>
            <w:pStyle w:val="1C10A1FDF606472391FA844ADBD6C915"/>
          </w:pPr>
          <w:r w:rsidRPr="00685B4E">
            <w:t>What do we do?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074"/>
    <w:rsid w:val="00066074"/>
    <w:rsid w:val="0021176A"/>
    <w:rsid w:val="004955DC"/>
    <w:rsid w:val="00917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EFEF69BA792443D9958A4A16455C867">
    <w:name w:val="EEFEF69BA792443D9958A4A16455C867"/>
  </w:style>
  <w:style w:type="paragraph" w:customStyle="1" w:styleId="452AA1C562324944BCFA0276DB3C8B24">
    <w:name w:val="452AA1C562324944BCFA0276DB3C8B24"/>
  </w:style>
  <w:style w:type="paragraph" w:customStyle="1" w:styleId="6F68F4F3AF6B4BD1921ADD24F1B5A869">
    <w:name w:val="6F68F4F3AF6B4BD1921ADD24F1B5A869"/>
  </w:style>
  <w:style w:type="paragraph" w:customStyle="1" w:styleId="B906BC3234BC4823B48B5147DFED8CF1">
    <w:name w:val="B906BC3234BC4823B48B5147DFED8CF1"/>
  </w:style>
  <w:style w:type="paragraph" w:customStyle="1" w:styleId="2E454D745CDA424F9900E8E1F608641F">
    <w:name w:val="2E454D745CDA424F9900E8E1F608641F"/>
  </w:style>
  <w:style w:type="paragraph" w:customStyle="1" w:styleId="BC223D5CBCE44288B50FF8147DC7F6D9">
    <w:name w:val="BC223D5CBCE44288B50FF8147DC7F6D9"/>
  </w:style>
  <w:style w:type="paragraph" w:customStyle="1" w:styleId="A4FCD76D50A946E1B9944FD69658C8DB">
    <w:name w:val="A4FCD76D50A946E1B9944FD69658C8DB"/>
  </w:style>
  <w:style w:type="paragraph" w:customStyle="1" w:styleId="7CFA5857C7234F739C2723D45835885E">
    <w:name w:val="7CFA5857C7234F739C2723D45835885E"/>
  </w:style>
  <w:style w:type="paragraph" w:customStyle="1" w:styleId="63D8FFDB575747F19B139EAD601B9C51">
    <w:name w:val="63D8FFDB575747F19B139EAD601B9C51"/>
  </w:style>
  <w:style w:type="paragraph" w:customStyle="1" w:styleId="2BCEA446068E41AB91D0D34B124909D2">
    <w:name w:val="2BCEA446068E41AB91D0D34B124909D2"/>
  </w:style>
  <w:style w:type="paragraph" w:customStyle="1" w:styleId="FB618AC73E694319AD4D3F8C24AAE50F">
    <w:name w:val="FB618AC73E694319AD4D3F8C24AAE50F"/>
  </w:style>
  <w:style w:type="paragraph" w:customStyle="1" w:styleId="9FF7B4F44B744894A631FF0E87EE12EF">
    <w:name w:val="9FF7B4F44B744894A631FF0E87EE12EF"/>
  </w:style>
  <w:style w:type="paragraph" w:customStyle="1" w:styleId="376FA63855FB40E084BF7DAC4725DD9D">
    <w:name w:val="376FA63855FB40E084BF7DAC4725DD9D"/>
  </w:style>
  <w:style w:type="paragraph" w:customStyle="1" w:styleId="D3BEC8309EBB4E4281FE5A8EF4EF73F7">
    <w:name w:val="D3BEC8309EBB4E4281FE5A8EF4EF73F7"/>
  </w:style>
  <w:style w:type="paragraph" w:customStyle="1" w:styleId="8DF19D7625574A4F85D8008BA084AF13">
    <w:name w:val="8DF19D7625574A4F85D8008BA084AF13"/>
  </w:style>
  <w:style w:type="paragraph" w:customStyle="1" w:styleId="D0FD94E154D443EB85C074628392C416">
    <w:name w:val="D0FD94E154D443EB85C074628392C416"/>
  </w:style>
  <w:style w:type="paragraph" w:customStyle="1" w:styleId="9787E33B394D4914BB2187BD6E6D5BD8">
    <w:name w:val="9787E33B394D4914BB2187BD6E6D5BD8"/>
  </w:style>
  <w:style w:type="paragraph" w:customStyle="1" w:styleId="6C04BFE2BB6E4CF39F2585F7D1F735D8">
    <w:name w:val="6C04BFE2BB6E4CF39F2585F7D1F735D8"/>
  </w:style>
  <w:style w:type="paragraph" w:customStyle="1" w:styleId="90F6E58004784169AACC412A662EE4B9">
    <w:name w:val="90F6E58004784169AACC412A662EE4B9"/>
  </w:style>
  <w:style w:type="paragraph" w:customStyle="1" w:styleId="15CC495F7DF9404F9D2CD34377445EBB">
    <w:name w:val="15CC495F7DF9404F9D2CD34377445EBB"/>
  </w:style>
  <w:style w:type="paragraph" w:customStyle="1" w:styleId="128C7BC4E5B948ADAA049B3BFBB0AE03">
    <w:name w:val="128C7BC4E5B948ADAA049B3BFBB0AE03"/>
  </w:style>
  <w:style w:type="paragraph" w:customStyle="1" w:styleId="17E23C1AE9C441FCAADF2FEB35D2C074">
    <w:name w:val="17E23C1AE9C441FCAADF2FEB35D2C074"/>
  </w:style>
  <w:style w:type="paragraph" w:customStyle="1" w:styleId="166F02404BB14DA3B5949514AA33049C">
    <w:name w:val="166F02404BB14DA3B5949514AA33049C"/>
  </w:style>
  <w:style w:type="paragraph" w:customStyle="1" w:styleId="EB0773FCA16646BCB92CFEA07D4C12B7">
    <w:name w:val="EB0773FCA16646BCB92CFEA07D4C12B7"/>
  </w:style>
  <w:style w:type="paragraph" w:customStyle="1" w:styleId="12C40956979C4AA2800FAB83F700ABD6">
    <w:name w:val="12C40956979C4AA2800FAB83F700ABD6"/>
  </w:style>
  <w:style w:type="paragraph" w:customStyle="1" w:styleId="19BE5864AFD0456C868F37C6CFC7667B">
    <w:name w:val="19BE5864AFD0456C868F37C6CFC7667B"/>
  </w:style>
  <w:style w:type="paragraph" w:customStyle="1" w:styleId="C55F1E83DEB7499B86E1149A6C7D8474">
    <w:name w:val="C55F1E83DEB7499B86E1149A6C7D8474"/>
  </w:style>
  <w:style w:type="paragraph" w:customStyle="1" w:styleId="124BAD90996646CBB159030E0E4040E4">
    <w:name w:val="124BAD90996646CBB159030E0E4040E4"/>
  </w:style>
  <w:style w:type="paragraph" w:customStyle="1" w:styleId="465F6D0EB39F4C859E5721EF0C7620D8">
    <w:name w:val="465F6D0EB39F4C859E5721EF0C7620D8"/>
  </w:style>
  <w:style w:type="paragraph" w:customStyle="1" w:styleId="101C80E4453B4D1B9ED25D3C83BF0BDE">
    <w:name w:val="101C80E4453B4D1B9ED25D3C83BF0BDE"/>
  </w:style>
  <w:style w:type="paragraph" w:customStyle="1" w:styleId="8AB3E81B17D6435B9A9EFC47BA8AD36C">
    <w:name w:val="8AB3E81B17D6435B9A9EFC47BA8AD36C"/>
  </w:style>
  <w:style w:type="paragraph" w:customStyle="1" w:styleId="C440CFDA2EF3427496B624A6F3A77E70">
    <w:name w:val="C440CFDA2EF3427496B624A6F3A77E70"/>
  </w:style>
  <w:style w:type="paragraph" w:customStyle="1" w:styleId="2434E4C0468D43ADB3CD7E1B19A036D6">
    <w:name w:val="2434E4C0468D43ADB3CD7E1B19A036D6"/>
  </w:style>
  <w:style w:type="paragraph" w:customStyle="1" w:styleId="F5AC4A5A0D234BB48C51096080381FC9">
    <w:name w:val="F5AC4A5A0D234BB48C51096080381FC9"/>
  </w:style>
  <w:style w:type="paragraph" w:customStyle="1" w:styleId="36C8F298C6104BFAA393A4A4CD438B40">
    <w:name w:val="36C8F298C6104BFAA393A4A4CD438B40"/>
  </w:style>
  <w:style w:type="paragraph" w:customStyle="1" w:styleId="DA1A7CDB797946FE9AAC5F83A9008BE7">
    <w:name w:val="DA1A7CDB797946FE9AAC5F83A9008BE7"/>
  </w:style>
  <w:style w:type="paragraph" w:customStyle="1" w:styleId="33CC371E31F943D6967462AC91DE9F95">
    <w:name w:val="33CC371E31F943D6967462AC91DE9F95"/>
  </w:style>
  <w:style w:type="paragraph" w:customStyle="1" w:styleId="27BD5365B4D1405E921A221033C56007">
    <w:name w:val="27BD5365B4D1405E921A221033C56007"/>
  </w:style>
  <w:style w:type="paragraph" w:customStyle="1" w:styleId="A78E1F97FB1A428896954DB871B622F5">
    <w:name w:val="A78E1F97FB1A428896954DB871B622F5"/>
  </w:style>
  <w:style w:type="paragraph" w:customStyle="1" w:styleId="19B364C6AE7C44B8A8D86E5CBB78ADBE">
    <w:name w:val="19B364C6AE7C44B8A8D86E5CBB78ADBE"/>
  </w:style>
  <w:style w:type="paragraph" w:customStyle="1" w:styleId="3D003AF14F0C4C67A2763A37674B9DD0">
    <w:name w:val="3D003AF14F0C4C67A2763A37674B9DD0"/>
  </w:style>
  <w:style w:type="paragraph" w:customStyle="1" w:styleId="960A037EACC641FE9D30BF56045E394B">
    <w:name w:val="960A037EACC641FE9D30BF56045E394B"/>
  </w:style>
  <w:style w:type="paragraph" w:customStyle="1" w:styleId="DE5FEDDFA86540B39DCC213BCF9110C7">
    <w:name w:val="DE5FEDDFA86540B39DCC213BCF9110C7"/>
  </w:style>
  <w:style w:type="paragraph" w:customStyle="1" w:styleId="D56F0DE53A6D4E7E912EBF512D88610C">
    <w:name w:val="D56F0DE53A6D4E7E912EBF512D88610C"/>
  </w:style>
  <w:style w:type="paragraph" w:customStyle="1" w:styleId="CAC51283B52743FF8E147694DA23D230">
    <w:name w:val="CAC51283B52743FF8E147694DA23D230"/>
  </w:style>
  <w:style w:type="paragraph" w:customStyle="1" w:styleId="6DA6B46CD8404C219D536F66490EFB62">
    <w:name w:val="6DA6B46CD8404C219D536F66490EFB62"/>
  </w:style>
  <w:style w:type="paragraph" w:customStyle="1" w:styleId="0B757351203347C58E83911883EDC902">
    <w:name w:val="0B757351203347C58E83911883EDC902"/>
  </w:style>
  <w:style w:type="paragraph" w:customStyle="1" w:styleId="4D0F7B3D53354D7183FDE1F88E3D55CC">
    <w:name w:val="4D0F7B3D53354D7183FDE1F88E3D55CC"/>
  </w:style>
  <w:style w:type="paragraph" w:customStyle="1" w:styleId="D290CEF730174F17B5E88D4E6A275A8C">
    <w:name w:val="D290CEF730174F17B5E88D4E6A275A8C"/>
  </w:style>
  <w:style w:type="paragraph" w:customStyle="1" w:styleId="BF6D2FF29BCE4CEEA92D3E6450E05A9F">
    <w:name w:val="BF6D2FF29BCE4CEEA92D3E6450E05A9F"/>
  </w:style>
  <w:style w:type="paragraph" w:customStyle="1" w:styleId="69CFEB7D318F491A9AF422F30D16E8CB">
    <w:name w:val="69CFEB7D318F491A9AF422F30D16E8CB"/>
  </w:style>
  <w:style w:type="paragraph" w:customStyle="1" w:styleId="F8287CF107434DB282C3E0B91443D6CE">
    <w:name w:val="F8287CF107434DB282C3E0B91443D6CE"/>
  </w:style>
  <w:style w:type="paragraph" w:customStyle="1" w:styleId="98510DE645354B3CA6D1B4B07F2319C0">
    <w:name w:val="98510DE645354B3CA6D1B4B07F2319C0"/>
  </w:style>
  <w:style w:type="paragraph" w:customStyle="1" w:styleId="13C76C2BE5D14A57880449A697E284CA">
    <w:name w:val="13C76C2BE5D14A57880449A697E284CA"/>
  </w:style>
  <w:style w:type="paragraph" w:customStyle="1" w:styleId="C1B7EC3B1E214CD5A3A20EE0481491A6">
    <w:name w:val="C1B7EC3B1E214CD5A3A20EE0481491A6"/>
  </w:style>
  <w:style w:type="paragraph" w:customStyle="1" w:styleId="B7B1467367E344A0B88FB604FC32EB6F">
    <w:name w:val="B7B1467367E344A0B88FB604FC32EB6F"/>
  </w:style>
  <w:style w:type="paragraph" w:customStyle="1" w:styleId="8CA9F4CCE4D84BF1A6B16032B9C9F766">
    <w:name w:val="8CA9F4CCE4D84BF1A6B16032B9C9F766"/>
  </w:style>
  <w:style w:type="paragraph" w:customStyle="1" w:styleId="E542B21902064B0E850FF2FDA8700A5C">
    <w:name w:val="E542B21902064B0E850FF2FDA8700A5C"/>
  </w:style>
  <w:style w:type="paragraph" w:customStyle="1" w:styleId="F9949CFAE7DA4DF29131B6A6F2483F43">
    <w:name w:val="F9949CFAE7DA4DF29131B6A6F2483F43"/>
  </w:style>
  <w:style w:type="paragraph" w:customStyle="1" w:styleId="0AAF2781B8E54DE6B2C31A0E46C720D9">
    <w:name w:val="0AAF2781B8E54DE6B2C31A0E46C720D9"/>
  </w:style>
  <w:style w:type="paragraph" w:customStyle="1" w:styleId="B7BC80EE337C46CE84A4D0BD242EC137">
    <w:name w:val="B7BC80EE337C46CE84A4D0BD242EC137"/>
  </w:style>
  <w:style w:type="paragraph" w:customStyle="1" w:styleId="E1711F03EF314495AC4ECA529CB24BA4">
    <w:name w:val="E1711F03EF314495AC4ECA529CB24BA4"/>
  </w:style>
  <w:style w:type="paragraph" w:customStyle="1" w:styleId="3D1A412C57D3404A8A8BCE2D5AA0AD89">
    <w:name w:val="3D1A412C57D3404A8A8BCE2D5AA0AD89"/>
  </w:style>
  <w:style w:type="paragraph" w:customStyle="1" w:styleId="88C5C53787AA4ECE9E1387EB4E19D2C3">
    <w:name w:val="88C5C53787AA4ECE9E1387EB4E19D2C3"/>
  </w:style>
  <w:style w:type="paragraph" w:customStyle="1" w:styleId="B37E9A8C6D9A4CA5A7E343AF3A517B55">
    <w:name w:val="B37E9A8C6D9A4CA5A7E343AF3A517B55"/>
  </w:style>
  <w:style w:type="paragraph" w:customStyle="1" w:styleId="392BA54730C8452F8497FB1F9109B8AF">
    <w:name w:val="392BA54730C8452F8497FB1F9109B8AF"/>
  </w:style>
  <w:style w:type="paragraph" w:customStyle="1" w:styleId="D6960A0472F943EABBC81AC958BB352D">
    <w:name w:val="D6960A0472F943EABBC81AC958BB352D"/>
  </w:style>
  <w:style w:type="paragraph" w:customStyle="1" w:styleId="CFD1DD18C9434E289DFA6D31FF16A55D">
    <w:name w:val="CFD1DD18C9434E289DFA6D31FF16A55D"/>
  </w:style>
  <w:style w:type="paragraph" w:customStyle="1" w:styleId="8AB9260D7B5E4560AED7B7900737BC07">
    <w:name w:val="8AB9260D7B5E4560AED7B7900737BC07"/>
  </w:style>
  <w:style w:type="paragraph" w:customStyle="1" w:styleId="A8E6DA5A2E5A4880A6CEF650E0B5A0FD">
    <w:name w:val="A8E6DA5A2E5A4880A6CEF650E0B5A0FD"/>
  </w:style>
  <w:style w:type="paragraph" w:customStyle="1" w:styleId="8814997447BC4DB7850BBB640A5C972A">
    <w:name w:val="8814997447BC4DB7850BBB640A5C972A"/>
  </w:style>
  <w:style w:type="paragraph" w:customStyle="1" w:styleId="0FE9D87EA9CE4D8596F9FB9FE86D178E">
    <w:name w:val="0FE9D87EA9CE4D8596F9FB9FE86D178E"/>
  </w:style>
  <w:style w:type="paragraph" w:customStyle="1" w:styleId="1EB62D31370C41E78BFA227BA8CF9B51">
    <w:name w:val="1EB62D31370C41E78BFA227BA8CF9B51"/>
  </w:style>
  <w:style w:type="paragraph" w:customStyle="1" w:styleId="1FF7BAFDA38041318E7541722B87E34F">
    <w:name w:val="1FF7BAFDA38041318E7541722B87E34F"/>
  </w:style>
  <w:style w:type="paragraph" w:customStyle="1" w:styleId="FF5B505C5C104B4F9B6379DB7FC4D112">
    <w:name w:val="FF5B505C5C104B4F9B6379DB7FC4D112"/>
  </w:style>
  <w:style w:type="paragraph" w:customStyle="1" w:styleId="EC6E622C59DB4BB0AE22DAE0447BCA24">
    <w:name w:val="EC6E622C59DB4BB0AE22DAE0447BCA24"/>
  </w:style>
  <w:style w:type="paragraph" w:customStyle="1" w:styleId="6B7FCC47CCE74F39AED10AF1E35ED6BD">
    <w:name w:val="6B7FCC47CCE74F39AED10AF1E35ED6BD"/>
  </w:style>
  <w:style w:type="paragraph" w:customStyle="1" w:styleId="729DC01CB48543ABB13FDD1ED9C309D0">
    <w:name w:val="729DC01CB48543ABB13FDD1ED9C309D0"/>
  </w:style>
  <w:style w:type="paragraph" w:customStyle="1" w:styleId="B97EA421399D49EBBA5EBEDDEF366F85">
    <w:name w:val="B97EA421399D49EBBA5EBEDDEF366F85"/>
  </w:style>
  <w:style w:type="paragraph" w:customStyle="1" w:styleId="BD13198ABA4A4963A20A06414FD0AF8C">
    <w:name w:val="BD13198ABA4A4963A20A06414FD0AF8C"/>
  </w:style>
  <w:style w:type="paragraph" w:customStyle="1" w:styleId="97CC668E7FAF469D95072E6A9C9632ED">
    <w:name w:val="97CC668E7FAF469D95072E6A9C9632ED"/>
  </w:style>
  <w:style w:type="paragraph" w:customStyle="1" w:styleId="FA2ADF3BF24E427CA02ACEA2C60831E8">
    <w:name w:val="FA2ADF3BF24E427CA02ACEA2C60831E8"/>
  </w:style>
  <w:style w:type="paragraph" w:customStyle="1" w:styleId="0D4AD95F99EF4C8383409D7D1A923BBA">
    <w:name w:val="0D4AD95F99EF4C8383409D7D1A923BBA"/>
  </w:style>
  <w:style w:type="paragraph" w:customStyle="1" w:styleId="0C1B12FA2F424FF9A072145A922707B8">
    <w:name w:val="0C1B12FA2F424FF9A072145A922707B8"/>
  </w:style>
  <w:style w:type="paragraph" w:customStyle="1" w:styleId="031B0B1F85A0474A8D9CCA254D93BC7A">
    <w:name w:val="031B0B1F85A0474A8D9CCA254D93BC7A"/>
  </w:style>
  <w:style w:type="paragraph" w:customStyle="1" w:styleId="0E8483D1615F44BE8F373EA262CFB2E9">
    <w:name w:val="0E8483D1615F44BE8F373EA262CFB2E9"/>
  </w:style>
  <w:style w:type="paragraph" w:customStyle="1" w:styleId="6111F57679934731A038B50064E113A6">
    <w:name w:val="6111F57679934731A038B50064E113A6"/>
  </w:style>
  <w:style w:type="paragraph" w:customStyle="1" w:styleId="D240FEBFE1D548FDA3C9878A4783D34F">
    <w:name w:val="D240FEBFE1D548FDA3C9878A4783D34F"/>
  </w:style>
  <w:style w:type="paragraph" w:customStyle="1" w:styleId="6200AFB4630E4BA8AA8F775648AB918E">
    <w:name w:val="6200AFB4630E4BA8AA8F775648AB918E"/>
  </w:style>
  <w:style w:type="paragraph" w:customStyle="1" w:styleId="C78DBD3450F941F99001BA0138D4F83A">
    <w:name w:val="C78DBD3450F941F99001BA0138D4F83A"/>
  </w:style>
  <w:style w:type="paragraph" w:customStyle="1" w:styleId="8F2B283A89BF4538905374260413BEDC">
    <w:name w:val="8F2B283A89BF4538905374260413BEDC"/>
  </w:style>
  <w:style w:type="paragraph" w:customStyle="1" w:styleId="8F005AFC97374B648CF0496898BD4F9A">
    <w:name w:val="8F005AFC97374B648CF0496898BD4F9A"/>
  </w:style>
  <w:style w:type="paragraph" w:customStyle="1" w:styleId="0260FF9E6E4549A58C0FCC7DFD2E719B">
    <w:name w:val="0260FF9E6E4549A58C0FCC7DFD2E719B"/>
  </w:style>
  <w:style w:type="paragraph" w:customStyle="1" w:styleId="6C4D5E99928F4A909FD6BD4CB7B83193">
    <w:name w:val="6C4D5E99928F4A909FD6BD4CB7B83193"/>
  </w:style>
  <w:style w:type="paragraph" w:customStyle="1" w:styleId="8784A8ACCAB34F5AB022510D4BCC39AB">
    <w:name w:val="8784A8ACCAB34F5AB022510D4BCC39AB"/>
  </w:style>
  <w:style w:type="paragraph" w:customStyle="1" w:styleId="116E3EEAF3E742D28CB9D74A29EE2687">
    <w:name w:val="116E3EEAF3E742D28CB9D74A29EE2687"/>
  </w:style>
  <w:style w:type="paragraph" w:customStyle="1" w:styleId="8C882FFB8CE6460995CE104644409B41">
    <w:name w:val="8C882FFB8CE6460995CE104644409B41"/>
  </w:style>
  <w:style w:type="paragraph" w:customStyle="1" w:styleId="4FF702DE98614D069B1D2B2CF6C3466E">
    <w:name w:val="4FF702DE98614D069B1D2B2CF6C3466E"/>
  </w:style>
  <w:style w:type="paragraph" w:customStyle="1" w:styleId="5DFB606CD68E4E5792E364CBA6C6D7C0">
    <w:name w:val="5DFB606CD68E4E5792E364CBA6C6D7C0"/>
    <w:rsid w:val="00066074"/>
  </w:style>
  <w:style w:type="paragraph" w:customStyle="1" w:styleId="1C10A1FDF606472391FA844ADBD6C915">
    <w:name w:val="1C10A1FDF606472391FA844ADBD6C915"/>
    <w:rsid w:val="00066074"/>
  </w:style>
  <w:style w:type="paragraph" w:customStyle="1" w:styleId="EBC5E7FF3EE84EB59C9F832A00E7F499">
    <w:name w:val="EBC5E7FF3EE84EB59C9F832A00E7F499"/>
    <w:rsid w:val="00066074"/>
  </w:style>
  <w:style w:type="paragraph" w:customStyle="1" w:styleId="9931D8C4D05E4BF0B40E0AED86CC6563">
    <w:name w:val="9931D8C4D05E4BF0B40E0AED86CC6563"/>
    <w:rsid w:val="000660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8A56984-7F8A-45B2-9651-04DFF83F5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1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Insurance Calling</vt:lpstr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Insurance Calling</dc:title>
  <dc:subject/>
  <dc:creator/>
  <cp:keywords/>
  <dc:description/>
  <cp:lastModifiedBy/>
  <cp:revision>1</cp:revision>
  <dcterms:created xsi:type="dcterms:W3CDTF">2021-01-11T04:00:00Z</dcterms:created>
  <dcterms:modified xsi:type="dcterms:W3CDTF">2021-01-14T04:55:00Z</dcterms:modified>
  <cp:contentStatus>DooDle.Ai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